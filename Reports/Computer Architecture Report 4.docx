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14:paraId="6DE11298" w14:textId="77777777" w:rsidR="007111B3" w:rsidRDefault="00BE448B">
          <w:pPr>
            <w:rPr>
              <w:noProof/>
              <w:color w:val="775F55" w:themeColor="text2"/>
              <w:sz w:val="32"/>
              <w:szCs w:val="40"/>
            </w:rPr>
          </w:pPr>
          <w:r>
            <w:rPr>
              <w:noProof/>
              <w:lang w:val="en-GB" w:eastAsia="en-GB"/>
            </w:rPr>
            <mc:AlternateContent>
              <mc:Choice Requires="wps">
                <w:drawing>
                  <wp:anchor distT="0" distB="0" distL="114300" distR="114300" simplePos="0" relativeHeight="251661312" behindDoc="0" locked="1" layoutInCell="1" allowOverlap="1" wp14:anchorId="38AC30C1" wp14:editId="40D71F53">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0C00C" w14:textId="77777777" w:rsidR="007111B3" w:rsidRDefault="00BE448B">
                                <w:pPr>
                                  <w:pStyle w:val="Subtitle"/>
                                </w:pPr>
                                <w:r>
                                  <w:t xml:space="preserve">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1F1CC1">
                                      <w:t>Mark Noone</w:t>
                                    </w:r>
                                  </w:sdtContent>
                                </w:sdt>
                              </w:p>
                              <w:p w14:paraId="5F34539D" w14:textId="77777777" w:rsidR="007111B3" w:rsidRDefault="00707ABD">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1F1CC1">
                                      <w:t>15319898</w:t>
                                    </w:r>
                                  </w:sdtContent>
                                </w:sdt>
                              </w:p>
                              <w:p w14:paraId="7578A445" w14:textId="77777777" w:rsidR="007111B3" w:rsidRDefault="00707ABD">
                                <w:pPr>
                                  <w:pStyle w:val="Contactinfo"/>
                                </w:pPr>
                                <w:sdt>
                                  <w:sdt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1F1CC1">
                                      <w:t>MANOONE@TCD.ie</w:t>
                                    </w:r>
                                  </w:sdtContent>
                                </w:sdt>
                                <w:r w:rsidR="00BE448B">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rsidR="007111B3" w:rsidRDefault="00BE448B">
                          <w:pPr>
                            <w:pStyle w:val="Subtitle"/>
                          </w:pPr>
                          <w:r>
                            <w:t xml:space="preserve">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1F1CC1">
                                <w:t>Mark Noone</w:t>
                              </w:r>
                            </w:sdtContent>
                          </w:sdt>
                        </w:p>
                        <w:p w:rsidR="007111B3" w:rsidRDefault="00BE448B">
                          <w:pPr>
                            <w:pStyle w:val="Contactinfo"/>
                          </w:pPr>
                          <w:sdt>
                            <w:sdtPr>
                              <w:alias w:val="Company"/>
                              <w:tag w:val=""/>
                              <w:id w:val="733736139"/>
                              <w:placeholder>
                                <w:docPart w:val="E157DB5E0E7646408F49C76EBFC799F0"/>
                              </w:placeholder>
                              <w:dataBinding w:prefixMappings="xmlns:ns0='http://schemas.openxmlformats.org/officeDocument/2006/extended-properties' " w:xpath="/ns0:Properties[1]/ns0:Company[1]" w:storeItemID="{6668398D-A668-4E3E-A5EB-62B293D839F1}"/>
                              <w:text/>
                            </w:sdtPr>
                            <w:sdtEndPr/>
                            <w:sdtContent>
                              <w:r w:rsidR="001F1CC1">
                                <w:t>15319898</w:t>
                              </w:r>
                            </w:sdtContent>
                          </w:sdt>
                        </w:p>
                        <w:p w:rsidR="007111B3" w:rsidRDefault="00BE448B">
                          <w:pPr>
                            <w:pStyle w:val="Contactinfo"/>
                          </w:pPr>
                          <w:sdt>
                            <w:sdtPr>
                              <w:alias w:val="Company Address"/>
                              <w:tag w:val=""/>
                              <w:id w:val="-1515219664"/>
                              <w:placeholder>
                                <w:docPart w:val="5A84E8B0B0B84B4F94A7D3D80A594703"/>
                              </w:placeholder>
                              <w:dataBinding w:prefixMappings="xmlns:ns0='http://schemas.microsoft.com/office/2006/coverPageProps' " w:xpath="/ns0:CoverPageProperties[1]/ns0:CompanyAddress[1]" w:storeItemID="{55AF091B-3C7A-41E3-B477-F2FDAA23CFDA}"/>
                              <w:text/>
                            </w:sdtPr>
                            <w:sdtEndPr/>
                            <w:sdtContent>
                              <w:r w:rsidR="001F1CC1">
                                <w:t>MANOONE@TCD.ie</w:t>
                              </w:r>
                            </w:sdtContent>
                          </w:sdt>
                          <w:r>
                            <w:t xml:space="preserve"> </w:t>
                          </w:r>
                        </w:p>
                      </w:txbxContent>
                    </v:textbox>
                    <w10:wrap type="square" anchorx="margin" anchory="page"/>
                    <w10:anchorlock/>
                  </v:shape>
                </w:pict>
              </mc:Fallback>
            </mc:AlternateContent>
          </w:r>
          <w:r>
            <w:rPr>
              <w:noProof/>
              <w:lang w:val="en-GB" w:eastAsia="en-GB"/>
            </w:rPr>
            <mc:AlternateContent>
              <mc:Choice Requires="wps">
                <w:drawing>
                  <wp:anchor distT="0" distB="0" distL="114300" distR="114300" simplePos="0" relativeHeight="251660288" behindDoc="0" locked="1" layoutInCell="1" allowOverlap="1" wp14:anchorId="17D98A5F" wp14:editId="0F9E227A">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66063" w14:textId="77777777" w:rsidR="007111B3" w:rsidRPr="001F1CC1" w:rsidRDefault="00010B25">
                                <w:pPr>
                                  <w:pStyle w:val="Logo"/>
                                  <w:rPr>
                                    <w:sz w:val="144"/>
                                  </w:rPr>
                                </w:pPr>
                                <w:r>
                                  <w:rPr>
                                    <w:sz w:val="144"/>
                                  </w:rPr>
                                  <w:t>Tutorial 4</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B4C7FB2" w14:textId="77777777" w:rsidR="007111B3" w:rsidRDefault="001F1CC1">
                                    <w:pPr>
                                      <w:pStyle w:val="Title"/>
                                    </w:pPr>
                                    <w:r>
                                      <w:t>COMPUTER ARCHITECTURE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30CB9F50" w14:textId="77777777" w:rsidR="007111B3" w:rsidRDefault="001F1CC1">
                                    <w:pPr>
                                      <w:pStyle w:val="Subtitle"/>
                                    </w:pPr>
                                    <w:r>
                                      <w:t>CS3021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xmlns:cx="http://schemas.microsoft.com/office/drawing/2014/chartex" xmlns:cx1="http://schemas.microsoft.com/office/drawing/2015/9/8/chartex" xmlns:w16se="http://schemas.microsoft.com/office/word/2015/wordml/symex">
                <w:pict>
                  <v:shapetype id="_x0000_t202" coordsize="21600,21600" o:spt="202" path="m,l,21600r21600,l21600,xe">
                    <v:stroke joinstyle="miter"/>
                    <v:path gradientshapeok="t" o:connecttype="rect"/>
                  </v:shapetype>
                  <v:shape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rsidR="007111B3" w:rsidRPr="001F1CC1" w:rsidRDefault="00010B25">
                          <w:pPr>
                            <w:pStyle w:val="Logo"/>
                            <w:rPr>
                              <w:sz w:val="144"/>
                            </w:rPr>
                          </w:pPr>
                          <w:r>
                            <w:rPr>
                              <w:sz w:val="144"/>
                            </w:rPr>
                            <w:t>Tutorial 4</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7111B3" w:rsidRDefault="001F1CC1">
                              <w:pPr>
                                <w:pStyle w:val="Title"/>
                              </w:pPr>
                              <w:r>
                                <w:t>COMPUTER ARCHITECTURE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7111B3" w:rsidRDefault="001F1CC1">
                              <w:pPr>
                                <w:pStyle w:val="Subtitle"/>
                              </w:pPr>
                              <w:r>
                                <w:t>CS3021</w:t>
                              </w:r>
                            </w:p>
                          </w:sdtContent>
                        </w:sdt>
                      </w:txbxContent>
                    </v:textbox>
                    <w10:wrap type="square" anchorx="margin" anchory="page"/>
                    <w10:anchorlock/>
                  </v:shape>
                </w:pict>
              </mc:Fallback>
            </mc:AlternateContent>
          </w:r>
          <w:r>
            <w:rPr>
              <w:noProof/>
              <w:lang w:val="en-GB" w:eastAsia="en-GB"/>
            </w:rPr>
            <mc:AlternateContent>
              <mc:Choice Requires="wps">
                <w:drawing>
                  <wp:anchor distT="0" distB="0" distL="114300" distR="114300" simplePos="0" relativeHeight="251662336" behindDoc="0" locked="1" layoutInCell="1" allowOverlap="1" wp14:anchorId="409D4C21" wp14:editId="6D7E7576">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29972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29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01242125"/>
                                  <w:dataBinding w:prefixMappings="xmlns:ns0='http://schemas.microsoft.com/office/2006/coverPageProps' " w:xpath="/ns0:CoverPageProperties[1]/ns0:PublishDate[1]" w:storeItemID="{55AF091B-3C7A-41E3-B477-F2FDAA23CFDA}"/>
                                  <w:date w:fullDate="2017-11-11T00:00:00Z">
                                    <w:dateFormat w:val="MMMM d, yyyy"/>
                                    <w:lid w:val="en-US"/>
                                    <w:storeMappedDataAs w:val="dateTime"/>
                                    <w:calendar w:val="gregorian"/>
                                  </w:date>
                                </w:sdtPr>
                                <w:sdtEndPr/>
                                <w:sdtContent>
                                  <w:p w14:paraId="68B79F07" w14:textId="77777777" w:rsidR="007111B3" w:rsidRDefault="00010B25">
                                    <w:pPr>
                                      <w:pStyle w:val="Subtitle"/>
                                    </w:pPr>
                                    <w:r>
                                      <w:t>November 11</w:t>
                                    </w:r>
                                    <w:r w:rsidR="001F1CC1">
                                      <w:t>,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09D4C21" id="_x0000_t202" coordsize="21600,21600" o:spt="202" path="m0,0l0,21600,21600,21600,21600,0xe">
                    <v:stroke joinstyle="miter"/>
                    <v:path gradientshapeok="t" o:connecttype="rect"/>
                  </v:shapetype>
                  <v:shape id="Text Box 33" o:spid="_x0000_s1028" type="#_x0000_t202" alt="Version number and date" style="position:absolute;left:0;text-align:left;margin-left:237.05pt;margin-top:0;width:288.25pt;height:23.6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" filled="f" stroked="f" strokeweight=".5pt">
                    <v:textbox style="mso-fit-shape-to-text:t" inset="0,0,0,0">
                      <w:txbxContent>
                        <w:sdt>
                          <w:sdtPr>
                            <w:alias w:val="Date"/>
                            <w:tag w:val=""/>
                            <w:id w:val="1001242125"/>
                            <w:dataBinding w:prefixMappings="xmlns:ns0='http://schemas.microsoft.com/office/2006/coverPageProps' " w:xpath="/ns0:CoverPageProperties[1]/ns0:PublishDate[1]" w:storeItemID="{55AF091B-3C7A-41E3-B477-F2FDAA23CFDA}"/>
                            <w:date w:fullDate="2017-11-11T00:00:00Z">
                              <w:dateFormat w:val="MMMM d, yyyy"/>
                              <w:lid w:val="en-US"/>
                              <w:storeMappedDataAs w:val="dateTime"/>
                              <w:calendar w:val="gregorian"/>
                            </w:date>
                          </w:sdtPr>
                          <w:sdtEndPr/>
                          <w:sdtContent>
                            <w:p w14:paraId="68B79F07" w14:textId="77777777" w:rsidR="007111B3" w:rsidRDefault="00010B25">
                              <w:pPr>
                                <w:pStyle w:val="Subtitle"/>
                              </w:pPr>
                              <w:r>
                                <w:t>November 11</w:t>
                              </w:r>
                              <w:r w:rsidR="001F1CC1">
                                <w:t>, 2017</w:t>
                              </w:r>
                            </w:p>
                          </w:sdtContent>
                        </w:sdt>
                      </w:txbxContent>
                    </v:textbox>
                    <w10:wrap type="square" anchorx="margin" anchory="page"/>
                    <w10:anchorlock/>
                  </v:shape>
                </w:pict>
              </mc:Fallback>
            </mc:AlternateContent>
          </w:r>
          <w:r>
            <w:rPr>
              <w:noProof/>
              <w:lang w:val="en-GB" w:eastAsia="en-GB"/>
            </w:rPr>
            <mc:AlternateContent>
              <mc:Choice Requires="wpg">
                <w:drawing>
                  <wp:anchor distT="0" distB="0" distL="114300" distR="114300" simplePos="0" relativeHeight="251659264" behindDoc="0" locked="0" layoutInCell="1" allowOverlap="1" wp14:anchorId="276D2A27" wp14:editId="21F6DE6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AD3D0FA"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Pr>
              <w:noProof/>
              <w:color w:val="775F55" w:themeColor="text2"/>
              <w:sz w:val="32"/>
              <w:szCs w:val="32"/>
            </w:rPr>
            <w:br w:type="page"/>
          </w:r>
        </w:p>
      </w:sdtContent>
    </w:sdt>
    <w:p w14:paraId="6E9348E0" w14:textId="77777777" w:rsidR="007111B3" w:rsidRDefault="00010B25" w:rsidP="00010B25">
      <w:pPr>
        <w:pStyle w:val="Heading2"/>
      </w:pPr>
      <w:r>
        <w:lastRenderedPageBreak/>
        <w:t>Question 1</w:t>
      </w:r>
    </w:p>
    <w:p w14:paraId="235FBCBA" w14:textId="77777777" w:rsidR="00902025" w:rsidRDefault="008353F7" w:rsidP="00902025">
      <w:pPr>
        <w:pStyle w:val="Heading3"/>
      </w:pPr>
      <w:r>
        <w:t xml:space="preserve">Part </w:t>
      </w:r>
      <w:r w:rsidR="00902025">
        <w:t>1</w:t>
      </w:r>
    </w:p>
    <w:p w14:paraId="2AD7EF15" w14:textId="77777777" w:rsidR="00902025" w:rsidRDefault="00902025" w:rsidP="00902025">
      <w:r>
        <w:t>ADD</w:t>
      </w:r>
      <w:r>
        <w:tab/>
      </w:r>
      <w:r>
        <w:tab/>
        <w:t xml:space="preserve">R1, </w:t>
      </w:r>
      <w:r>
        <w:tab/>
        <w:t xml:space="preserve">R1, </w:t>
      </w:r>
      <w:r>
        <w:tab/>
        <w:t>R2</w:t>
      </w:r>
    </w:p>
    <w:p w14:paraId="38FBC55B" w14:textId="77777777" w:rsidR="00030A7C" w:rsidRPr="00902025" w:rsidRDefault="00030A7C" w:rsidP="00030A7C">
      <w:r>
        <w:t>ADD</w:t>
      </w:r>
      <w:r>
        <w:tab/>
      </w:r>
      <w:r>
        <w:tab/>
        <w:t xml:space="preserve">R2, </w:t>
      </w:r>
      <w:r>
        <w:tab/>
        <w:t xml:space="preserve">R1, </w:t>
      </w:r>
      <w:r>
        <w:tab/>
        <w:t>R2</w:t>
      </w:r>
    </w:p>
    <w:p w14:paraId="2DCF0DE6" w14:textId="77777777" w:rsidR="00030A7C" w:rsidRPr="00902025" w:rsidRDefault="00030A7C" w:rsidP="00030A7C">
      <w:r>
        <w:t>ADD</w:t>
      </w:r>
      <w:r>
        <w:tab/>
      </w:r>
      <w:r>
        <w:tab/>
        <w:t xml:space="preserve">R1, </w:t>
      </w:r>
      <w:r>
        <w:tab/>
        <w:t xml:space="preserve">R1, </w:t>
      </w:r>
      <w:r>
        <w:tab/>
        <w:t>R2</w:t>
      </w:r>
    </w:p>
    <w:p w14:paraId="7B550239" w14:textId="77777777" w:rsidR="00030A7C" w:rsidRPr="00902025" w:rsidRDefault="00030A7C" w:rsidP="00030A7C">
      <w:r>
        <w:t>ADD</w:t>
      </w:r>
      <w:r>
        <w:tab/>
      </w:r>
      <w:r>
        <w:tab/>
        <w:t xml:space="preserve">R2, </w:t>
      </w:r>
      <w:r>
        <w:tab/>
        <w:t xml:space="preserve">R1, </w:t>
      </w:r>
      <w:r>
        <w:tab/>
        <w:t>R2</w:t>
      </w:r>
    </w:p>
    <w:p w14:paraId="07434477" w14:textId="77777777" w:rsidR="00030A7C" w:rsidRDefault="00030A7C" w:rsidP="00030A7C">
      <w:r>
        <w:t>ADD</w:t>
      </w:r>
      <w:r>
        <w:tab/>
      </w:r>
      <w:r>
        <w:tab/>
        <w:t xml:space="preserve">R1, </w:t>
      </w:r>
      <w:r>
        <w:tab/>
        <w:t xml:space="preserve">R1, </w:t>
      </w:r>
      <w:r>
        <w:tab/>
        <w:t>R2</w:t>
      </w:r>
    </w:p>
    <w:p w14:paraId="3AA6312B" w14:textId="77777777" w:rsidR="008353F7" w:rsidRPr="00902025" w:rsidRDefault="008353F7" w:rsidP="00030A7C">
      <w:r>
        <w:rPr>
          <w:noProof/>
          <w:lang w:val="en-GB" w:eastAsia="en-GB"/>
        </w:rPr>
        <w:drawing>
          <wp:inline distT="0" distB="0" distL="0" distR="0" wp14:anchorId="16BFE7A6" wp14:editId="5B267BEF">
            <wp:extent cx="5943600" cy="3988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8435"/>
                    </a:xfrm>
                    <a:prstGeom prst="rect">
                      <a:avLst/>
                    </a:prstGeom>
                  </pic:spPr>
                </pic:pic>
              </a:graphicData>
            </a:graphic>
          </wp:inline>
        </w:drawing>
      </w:r>
    </w:p>
    <w:p w14:paraId="14B91158" w14:textId="77777777" w:rsidR="00030A7C" w:rsidRPr="00902025" w:rsidRDefault="00030A7C" w:rsidP="00902025"/>
    <w:p w14:paraId="1ADB24D4" w14:textId="77777777" w:rsidR="00511DB1" w:rsidRDefault="00511DB1">
      <w:pPr>
        <w:spacing w:after="240" w:line="252" w:lineRule="auto"/>
        <w:ind w:left="0" w:right="0"/>
        <w:rPr>
          <w:rFonts w:asciiTheme="majorHAnsi" w:eastAsiaTheme="majorEastAsia" w:hAnsiTheme="majorHAnsi" w:cstheme="majorBidi"/>
          <w:caps/>
          <w:color w:val="80865A" w:themeColor="accent3" w:themeShade="BF"/>
        </w:rPr>
      </w:pPr>
      <w:r>
        <w:br w:type="page"/>
      </w:r>
    </w:p>
    <w:p w14:paraId="642093E8" w14:textId="77777777" w:rsidR="00902025" w:rsidRDefault="008353F7" w:rsidP="00902025">
      <w:pPr>
        <w:pStyle w:val="Heading3"/>
      </w:pPr>
      <w:r>
        <w:lastRenderedPageBreak/>
        <w:t xml:space="preserve">Part </w:t>
      </w:r>
      <w:r w:rsidR="00902025">
        <w:t>2</w:t>
      </w:r>
    </w:p>
    <w:p w14:paraId="50D722A4" w14:textId="77777777" w:rsidR="00511DB1" w:rsidRDefault="00511DB1" w:rsidP="00511DB1">
      <w:r>
        <w:t>ADD</w:t>
      </w:r>
      <w:r>
        <w:tab/>
      </w:r>
      <w:r>
        <w:tab/>
        <w:t xml:space="preserve">R1, </w:t>
      </w:r>
      <w:r>
        <w:tab/>
        <w:t xml:space="preserve">R1, </w:t>
      </w:r>
      <w:r>
        <w:tab/>
        <w:t>R2</w:t>
      </w:r>
    </w:p>
    <w:p w14:paraId="6858D4FA" w14:textId="77777777" w:rsidR="00511DB1" w:rsidRPr="00902025" w:rsidRDefault="00511DB1" w:rsidP="00511DB1">
      <w:r>
        <w:t>ADD</w:t>
      </w:r>
      <w:r>
        <w:tab/>
      </w:r>
      <w:r>
        <w:tab/>
        <w:t xml:space="preserve">R2, </w:t>
      </w:r>
      <w:r>
        <w:tab/>
        <w:t xml:space="preserve">R1, </w:t>
      </w:r>
      <w:r>
        <w:tab/>
        <w:t>R2</w:t>
      </w:r>
    </w:p>
    <w:p w14:paraId="32EF6E23" w14:textId="77777777" w:rsidR="00511DB1" w:rsidRPr="00902025" w:rsidRDefault="00511DB1" w:rsidP="00511DB1">
      <w:r>
        <w:t>ADD</w:t>
      </w:r>
      <w:r>
        <w:tab/>
      </w:r>
      <w:r>
        <w:tab/>
        <w:t xml:space="preserve">R1, </w:t>
      </w:r>
      <w:r>
        <w:tab/>
        <w:t xml:space="preserve">R1, </w:t>
      </w:r>
      <w:r>
        <w:tab/>
        <w:t>R2</w:t>
      </w:r>
    </w:p>
    <w:p w14:paraId="2660FD19" w14:textId="77777777" w:rsidR="00511DB1" w:rsidRPr="00902025" w:rsidRDefault="00511DB1" w:rsidP="00511DB1">
      <w:r>
        <w:t>ADD</w:t>
      </w:r>
      <w:r>
        <w:tab/>
      </w:r>
      <w:r>
        <w:tab/>
        <w:t xml:space="preserve">R2, </w:t>
      </w:r>
      <w:r>
        <w:tab/>
        <w:t xml:space="preserve">R1, </w:t>
      </w:r>
      <w:r>
        <w:tab/>
        <w:t>R2</w:t>
      </w:r>
    </w:p>
    <w:p w14:paraId="71DA6D63" w14:textId="77777777" w:rsidR="00511DB1" w:rsidRDefault="00511DB1" w:rsidP="00511DB1">
      <w:r>
        <w:t>ADD</w:t>
      </w:r>
      <w:r>
        <w:tab/>
      </w:r>
      <w:r>
        <w:tab/>
        <w:t xml:space="preserve">R1, </w:t>
      </w:r>
      <w:r>
        <w:tab/>
        <w:t xml:space="preserve">R1, </w:t>
      </w:r>
      <w:r>
        <w:tab/>
        <w:t>R2</w:t>
      </w:r>
    </w:p>
    <w:p w14:paraId="63A36FD7" w14:textId="77777777" w:rsidR="00511DB1" w:rsidRPr="00511DB1" w:rsidRDefault="00511DB1" w:rsidP="00511DB1"/>
    <w:p w14:paraId="10067522" w14:textId="77777777" w:rsidR="009F5416" w:rsidRPr="009F5416" w:rsidRDefault="00511DB1" w:rsidP="009F5416">
      <w:r>
        <w:rPr>
          <w:noProof/>
          <w:lang w:val="en-GB" w:eastAsia="en-GB"/>
        </w:rPr>
        <w:drawing>
          <wp:inline distT="0" distB="0" distL="0" distR="0" wp14:anchorId="6E6D553D" wp14:editId="736C080F">
            <wp:extent cx="5943600" cy="398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8435"/>
                    </a:xfrm>
                    <a:prstGeom prst="rect">
                      <a:avLst/>
                    </a:prstGeom>
                  </pic:spPr>
                </pic:pic>
              </a:graphicData>
            </a:graphic>
          </wp:inline>
        </w:drawing>
      </w:r>
    </w:p>
    <w:p w14:paraId="62C84DA6" w14:textId="77777777" w:rsidR="00511DB1" w:rsidRDefault="00511DB1">
      <w:pPr>
        <w:spacing w:after="240" w:line="252" w:lineRule="auto"/>
        <w:ind w:left="0" w:right="0"/>
        <w:rPr>
          <w:rFonts w:asciiTheme="majorHAnsi" w:eastAsiaTheme="majorEastAsia" w:hAnsiTheme="majorHAnsi" w:cstheme="majorBidi"/>
          <w:caps/>
          <w:color w:val="80865A" w:themeColor="accent3" w:themeShade="BF"/>
        </w:rPr>
      </w:pPr>
      <w:r>
        <w:br w:type="page"/>
      </w:r>
    </w:p>
    <w:p w14:paraId="3957D144" w14:textId="77777777" w:rsidR="00902025" w:rsidRDefault="008353F7" w:rsidP="00902025">
      <w:pPr>
        <w:pStyle w:val="Heading3"/>
      </w:pPr>
      <w:r>
        <w:lastRenderedPageBreak/>
        <w:t xml:space="preserve">Part </w:t>
      </w:r>
      <w:r w:rsidR="00902025">
        <w:t>3</w:t>
      </w:r>
    </w:p>
    <w:p w14:paraId="7903F01F" w14:textId="77777777" w:rsidR="00EE7D29" w:rsidRDefault="00EE7D29" w:rsidP="00EE7D29">
      <w:r>
        <w:t>ADD</w:t>
      </w:r>
      <w:r>
        <w:tab/>
      </w:r>
      <w:r>
        <w:tab/>
        <w:t xml:space="preserve">R1, </w:t>
      </w:r>
      <w:r>
        <w:tab/>
        <w:t xml:space="preserve">R1, </w:t>
      </w:r>
      <w:r>
        <w:tab/>
        <w:t>R2</w:t>
      </w:r>
    </w:p>
    <w:p w14:paraId="271FCDF9" w14:textId="77777777" w:rsidR="00EE7D29" w:rsidRDefault="00EE7D29" w:rsidP="00EE7D29">
      <w:r>
        <w:t>ST</w:t>
      </w:r>
      <w:r>
        <w:tab/>
      </w:r>
      <w:r>
        <w:tab/>
        <w:t xml:space="preserve">R1, </w:t>
      </w:r>
      <w:r>
        <w:tab/>
        <w:t xml:space="preserve">R2, </w:t>
      </w:r>
      <w:r>
        <w:tab/>
        <w:t>O2</w:t>
      </w:r>
    </w:p>
    <w:p w14:paraId="0A2D94EA" w14:textId="77777777" w:rsidR="00EE7D29" w:rsidRDefault="00EE7D29" w:rsidP="00EE7D29">
      <w:r>
        <w:rPr>
          <w:noProof/>
          <w:lang w:val="en-GB" w:eastAsia="en-GB"/>
        </w:rPr>
        <w:drawing>
          <wp:inline distT="0" distB="0" distL="0" distR="0" wp14:anchorId="127E0DE1" wp14:editId="08E72FE8">
            <wp:extent cx="5943600" cy="4230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0370"/>
                    </a:xfrm>
                    <a:prstGeom prst="rect">
                      <a:avLst/>
                    </a:prstGeom>
                  </pic:spPr>
                </pic:pic>
              </a:graphicData>
            </a:graphic>
          </wp:inline>
        </w:drawing>
      </w:r>
    </w:p>
    <w:p w14:paraId="11B6851D" w14:textId="77777777" w:rsidR="00511DB1" w:rsidRPr="00511DB1" w:rsidRDefault="00511DB1" w:rsidP="00511DB1"/>
    <w:p w14:paraId="221D748A" w14:textId="77777777" w:rsidR="00511DB1" w:rsidRDefault="00511DB1">
      <w:pPr>
        <w:spacing w:after="240" w:line="252" w:lineRule="auto"/>
        <w:ind w:left="0" w:right="0"/>
        <w:rPr>
          <w:rFonts w:asciiTheme="majorHAnsi" w:eastAsiaTheme="majorEastAsia" w:hAnsiTheme="majorHAnsi" w:cstheme="majorBidi"/>
          <w:caps/>
          <w:color w:val="80865A" w:themeColor="accent3" w:themeShade="BF"/>
        </w:rPr>
      </w:pPr>
      <w:r>
        <w:br w:type="page"/>
      </w:r>
    </w:p>
    <w:p w14:paraId="5F0CA527" w14:textId="77777777" w:rsidR="00902025" w:rsidRDefault="008353F7" w:rsidP="00902025">
      <w:pPr>
        <w:pStyle w:val="Heading3"/>
      </w:pPr>
      <w:r>
        <w:lastRenderedPageBreak/>
        <w:t xml:space="preserve">Part </w:t>
      </w:r>
      <w:r w:rsidR="00902025">
        <w:t>4</w:t>
      </w:r>
    </w:p>
    <w:p w14:paraId="332A0AB6" w14:textId="77777777" w:rsidR="00A64EB8" w:rsidRPr="00A64EB8" w:rsidRDefault="00A64EB8" w:rsidP="00A64EB8"/>
    <w:p w14:paraId="60BD4606" w14:textId="25FCFB29" w:rsidR="00AE23D6" w:rsidRDefault="00AE23D6" w:rsidP="00A64EB8">
      <w:pPr>
        <w:spacing w:after="240" w:line="252" w:lineRule="auto"/>
        <w:ind w:left="0" w:right="0" w:firstLine="72"/>
      </w:pPr>
      <w:proofErr w:type="spellStart"/>
      <w:r>
        <w:t>ADDi</w:t>
      </w:r>
      <w:proofErr w:type="spellEnd"/>
      <w:r>
        <w:t xml:space="preserve"> </w:t>
      </w:r>
      <w:r>
        <w:tab/>
      </w:r>
      <w:r w:rsidR="00B07260">
        <w:tab/>
      </w:r>
      <w:r>
        <w:t xml:space="preserve">R1, </w:t>
      </w:r>
      <w:r>
        <w:tab/>
        <w:t xml:space="preserve">R1, </w:t>
      </w:r>
      <w:r>
        <w:tab/>
        <w:t>OA</w:t>
      </w:r>
    </w:p>
    <w:p w14:paraId="0328ACE7" w14:textId="64A289D0" w:rsidR="00511DB1" w:rsidRDefault="00AE23D6" w:rsidP="00A64EB8">
      <w:pPr>
        <w:spacing w:after="240" w:line="252" w:lineRule="auto"/>
        <w:ind w:left="0" w:right="0" w:firstLine="72"/>
        <w:rPr>
          <w:rFonts w:asciiTheme="majorHAnsi" w:eastAsiaTheme="majorEastAsia" w:hAnsiTheme="majorHAnsi" w:cstheme="majorBidi"/>
          <w:caps/>
          <w:color w:val="80865A" w:themeColor="accent3" w:themeShade="BF"/>
        </w:rPr>
      </w:pPr>
      <w:r>
        <w:rPr>
          <w:noProof/>
          <w:lang w:val="en-GB" w:eastAsia="en-GB"/>
        </w:rPr>
        <w:drawing>
          <wp:inline distT="0" distB="0" distL="0" distR="0" wp14:anchorId="4A8DEDC4" wp14:editId="41E7660C">
            <wp:extent cx="5935345" cy="3852545"/>
            <wp:effectExtent l="0" t="0" r="8255" b="8255"/>
            <wp:docPr id="6" name="Picture 6" descr="../../../Screen%20Shot%202017-11-17%20at%2014.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7%20at%2014.50.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3852545"/>
                    </a:xfrm>
                    <a:prstGeom prst="rect">
                      <a:avLst/>
                    </a:prstGeom>
                    <a:noFill/>
                    <a:ln>
                      <a:noFill/>
                    </a:ln>
                  </pic:spPr>
                </pic:pic>
              </a:graphicData>
            </a:graphic>
          </wp:inline>
        </w:drawing>
      </w:r>
      <w:r w:rsidR="00511DB1">
        <w:br w:type="page"/>
      </w:r>
    </w:p>
    <w:p w14:paraId="4A7DC454" w14:textId="77777777" w:rsidR="00902025" w:rsidRDefault="008353F7" w:rsidP="00902025">
      <w:pPr>
        <w:pStyle w:val="Heading3"/>
      </w:pPr>
      <w:r>
        <w:lastRenderedPageBreak/>
        <w:t xml:space="preserve">Part </w:t>
      </w:r>
      <w:r w:rsidR="00902025">
        <w:t>5</w:t>
      </w:r>
    </w:p>
    <w:p w14:paraId="55E19D03" w14:textId="77777777" w:rsidR="00690AA4" w:rsidRDefault="00690AA4" w:rsidP="00690AA4">
      <w:r>
        <w:t>ADD</w:t>
      </w:r>
      <w:r>
        <w:tab/>
      </w:r>
      <w:r>
        <w:tab/>
        <w:t xml:space="preserve">R1, </w:t>
      </w:r>
      <w:r>
        <w:tab/>
        <w:t xml:space="preserve">R1, </w:t>
      </w:r>
      <w:r>
        <w:tab/>
        <w:t>R2</w:t>
      </w:r>
    </w:p>
    <w:p w14:paraId="4B516C68" w14:textId="77777777" w:rsidR="00690AA4" w:rsidRDefault="00690AA4" w:rsidP="00690AA4">
      <w:r>
        <w:t>ST</w:t>
      </w:r>
      <w:r>
        <w:tab/>
      </w:r>
      <w:r>
        <w:tab/>
        <w:t xml:space="preserve">R1, </w:t>
      </w:r>
      <w:r>
        <w:tab/>
        <w:t xml:space="preserve">R2, </w:t>
      </w:r>
      <w:r>
        <w:tab/>
        <w:t>O2</w:t>
      </w:r>
    </w:p>
    <w:p w14:paraId="0DB8B657" w14:textId="77777777" w:rsidR="00690AA4" w:rsidRDefault="00690AA4" w:rsidP="00690AA4">
      <w:r>
        <w:t>LD</w:t>
      </w:r>
      <w:r>
        <w:tab/>
      </w:r>
      <w:r>
        <w:tab/>
        <w:t xml:space="preserve">R1, </w:t>
      </w:r>
      <w:r>
        <w:tab/>
        <w:t xml:space="preserve">R1, </w:t>
      </w:r>
      <w:r>
        <w:tab/>
        <w:t>R2</w:t>
      </w:r>
    </w:p>
    <w:p w14:paraId="0237D1F2" w14:textId="77777777" w:rsidR="00690AA4" w:rsidRDefault="00690AA4" w:rsidP="00690AA4">
      <w:r>
        <w:rPr>
          <w:noProof/>
          <w:lang w:val="en-GB" w:eastAsia="en-GB"/>
        </w:rPr>
        <w:drawing>
          <wp:inline distT="0" distB="0" distL="0" distR="0" wp14:anchorId="28258F7B" wp14:editId="43FE1E00">
            <wp:extent cx="5943600" cy="4204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4335"/>
                    </a:xfrm>
                    <a:prstGeom prst="rect">
                      <a:avLst/>
                    </a:prstGeom>
                  </pic:spPr>
                </pic:pic>
              </a:graphicData>
            </a:graphic>
          </wp:inline>
        </w:drawing>
      </w:r>
    </w:p>
    <w:p w14:paraId="327DD614" w14:textId="77777777" w:rsidR="00690AA4" w:rsidRPr="00690AA4" w:rsidRDefault="00690AA4" w:rsidP="00690AA4">
      <w:pPr>
        <w:ind w:left="0"/>
      </w:pPr>
    </w:p>
    <w:p w14:paraId="208A9AB5" w14:textId="77777777" w:rsidR="00690AA4" w:rsidRPr="00690AA4" w:rsidRDefault="00511DB1">
      <w:pPr>
        <w:spacing w:after="240" w:line="252" w:lineRule="auto"/>
        <w:ind w:left="0" w:right="0"/>
      </w:pPr>
      <w:r>
        <w:br w:type="page"/>
      </w:r>
    </w:p>
    <w:p w14:paraId="005DC948" w14:textId="77777777" w:rsidR="00902025" w:rsidRDefault="008353F7" w:rsidP="00902025">
      <w:pPr>
        <w:pStyle w:val="Heading3"/>
      </w:pPr>
      <w:r>
        <w:lastRenderedPageBreak/>
        <w:t xml:space="preserve">Part </w:t>
      </w:r>
      <w:r w:rsidR="00902025">
        <w:t>6</w:t>
      </w:r>
    </w:p>
    <w:p w14:paraId="28FF7320" w14:textId="77777777" w:rsidR="00690AA4" w:rsidRDefault="00690AA4" w:rsidP="00690AA4">
      <w:r>
        <w:t>ADD</w:t>
      </w:r>
      <w:r>
        <w:tab/>
      </w:r>
      <w:r>
        <w:tab/>
        <w:t xml:space="preserve">R1, </w:t>
      </w:r>
      <w:r>
        <w:tab/>
        <w:t xml:space="preserve">R1, </w:t>
      </w:r>
      <w:r>
        <w:tab/>
        <w:t>R2</w:t>
      </w:r>
    </w:p>
    <w:p w14:paraId="6AF04D4B" w14:textId="77777777" w:rsidR="00690AA4" w:rsidRDefault="00690AA4" w:rsidP="00690AA4">
      <w:r>
        <w:t>BEQZ</w:t>
      </w:r>
      <w:r>
        <w:tab/>
      </w:r>
      <w:r>
        <w:tab/>
        <w:t xml:space="preserve"> -, </w:t>
      </w:r>
      <w:r>
        <w:tab/>
        <w:t xml:space="preserve">R1, </w:t>
      </w:r>
      <w:r>
        <w:tab/>
        <w:t>O2</w:t>
      </w:r>
    </w:p>
    <w:p w14:paraId="1FD22717" w14:textId="77777777" w:rsidR="00690AA4" w:rsidRDefault="00690AA4" w:rsidP="00690AA4">
      <w:r>
        <w:rPr>
          <w:noProof/>
          <w:lang w:val="en-GB" w:eastAsia="en-GB"/>
        </w:rPr>
        <w:drawing>
          <wp:inline distT="0" distB="0" distL="0" distR="0" wp14:anchorId="06D1C84F" wp14:editId="38FE3E2A">
            <wp:extent cx="5943600" cy="4545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5330"/>
                    </a:xfrm>
                    <a:prstGeom prst="rect">
                      <a:avLst/>
                    </a:prstGeom>
                  </pic:spPr>
                </pic:pic>
              </a:graphicData>
            </a:graphic>
          </wp:inline>
        </w:drawing>
      </w:r>
    </w:p>
    <w:p w14:paraId="5C32661C" w14:textId="77777777" w:rsidR="00511DB1" w:rsidRDefault="00511DB1">
      <w:pPr>
        <w:spacing w:after="240" w:line="252" w:lineRule="auto"/>
        <w:ind w:left="0" w:right="0"/>
        <w:rPr>
          <w:rFonts w:asciiTheme="majorHAnsi" w:eastAsiaTheme="majorEastAsia" w:hAnsiTheme="majorHAnsi" w:cstheme="majorBidi"/>
          <w:caps/>
          <w:color w:val="80865A" w:themeColor="accent3" w:themeShade="BF"/>
        </w:rPr>
      </w:pPr>
      <w:r>
        <w:br w:type="page"/>
      </w:r>
    </w:p>
    <w:p w14:paraId="14842853" w14:textId="77777777" w:rsidR="00902025" w:rsidRDefault="008353F7" w:rsidP="00902025">
      <w:pPr>
        <w:pStyle w:val="Heading3"/>
      </w:pPr>
      <w:r>
        <w:lastRenderedPageBreak/>
        <w:t xml:space="preserve">Part </w:t>
      </w:r>
      <w:r w:rsidR="00902025">
        <w:t>7</w:t>
      </w:r>
    </w:p>
    <w:p w14:paraId="2B4FBE2A" w14:textId="2B42FA13" w:rsidR="00883DC7" w:rsidRDefault="00A222E2">
      <w:pPr>
        <w:spacing w:after="240" w:line="252" w:lineRule="auto"/>
        <w:ind w:left="0" w:right="0"/>
      </w:pPr>
      <w:r>
        <w:t xml:space="preserve">JR </w:t>
      </w:r>
      <w:r>
        <w:tab/>
      </w:r>
      <w:r>
        <w:tab/>
        <w:t xml:space="preserve">-, </w:t>
      </w:r>
      <w:r>
        <w:tab/>
        <w:t xml:space="preserve">-, </w:t>
      </w:r>
      <w:r>
        <w:tab/>
      </w:r>
      <w:r w:rsidR="00883DC7">
        <w:t>R0</w:t>
      </w:r>
    </w:p>
    <w:p w14:paraId="2D3F137F" w14:textId="67DBB87D" w:rsidR="00883DC7" w:rsidRDefault="00883DC7">
      <w:pPr>
        <w:spacing w:after="240" w:line="252" w:lineRule="auto"/>
        <w:ind w:left="0" w:right="0"/>
      </w:pPr>
      <w:r>
        <w:rPr>
          <w:noProof/>
          <w:lang w:val="en-GB" w:eastAsia="en-GB"/>
        </w:rPr>
        <w:drawing>
          <wp:inline distT="0" distB="0" distL="0" distR="0" wp14:anchorId="73418CF1" wp14:editId="34C8EB38">
            <wp:extent cx="5935345" cy="3903345"/>
            <wp:effectExtent l="0" t="0" r="8255" b="8255"/>
            <wp:docPr id="7" name="Picture 7" descr="../../../Screen%20Shot%202017-11-17%20at%2014.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7%20at%2014.52.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903345"/>
                    </a:xfrm>
                    <a:prstGeom prst="rect">
                      <a:avLst/>
                    </a:prstGeom>
                    <a:noFill/>
                    <a:ln>
                      <a:noFill/>
                    </a:ln>
                  </pic:spPr>
                </pic:pic>
              </a:graphicData>
            </a:graphic>
          </wp:inline>
        </w:drawing>
      </w:r>
    </w:p>
    <w:p w14:paraId="2D0BBE10" w14:textId="19534A22" w:rsidR="00511DB1" w:rsidRDefault="00511DB1">
      <w:pPr>
        <w:spacing w:after="240" w:line="252" w:lineRule="auto"/>
        <w:ind w:left="0" w:right="0"/>
        <w:rPr>
          <w:rFonts w:asciiTheme="majorHAnsi" w:eastAsiaTheme="majorEastAsia" w:hAnsiTheme="majorHAnsi" w:cstheme="majorBidi"/>
          <w:caps/>
          <w:color w:val="80865A" w:themeColor="accent3" w:themeShade="BF"/>
        </w:rPr>
      </w:pPr>
      <w:r>
        <w:br w:type="page"/>
      </w:r>
    </w:p>
    <w:p w14:paraId="36873159" w14:textId="77777777" w:rsidR="00902025" w:rsidRDefault="008353F7" w:rsidP="00902025">
      <w:pPr>
        <w:pStyle w:val="Heading3"/>
      </w:pPr>
      <w:r>
        <w:lastRenderedPageBreak/>
        <w:t xml:space="preserve">Part </w:t>
      </w:r>
      <w:r w:rsidR="00902025">
        <w:t>8</w:t>
      </w:r>
    </w:p>
    <w:p w14:paraId="5C5014F3" w14:textId="20CB1480" w:rsidR="00170196" w:rsidRDefault="00170196" w:rsidP="00170196">
      <w:r>
        <w:t xml:space="preserve">JR </w:t>
      </w:r>
      <w:r w:rsidR="00A222E2">
        <w:tab/>
      </w:r>
      <w:r w:rsidR="00A222E2">
        <w:tab/>
        <w:t xml:space="preserve">-, </w:t>
      </w:r>
      <w:r w:rsidR="00A222E2">
        <w:tab/>
        <w:t xml:space="preserve">-, </w:t>
      </w:r>
      <w:r w:rsidR="00A222E2">
        <w:tab/>
        <w:t>R0</w:t>
      </w:r>
    </w:p>
    <w:p w14:paraId="39696ADD" w14:textId="77777777" w:rsidR="009D5795" w:rsidRDefault="009D5795" w:rsidP="00170196"/>
    <w:p w14:paraId="626C4212" w14:textId="6E2F906A" w:rsidR="009D5795" w:rsidRPr="00170196" w:rsidRDefault="009D5795" w:rsidP="00170196">
      <w:r>
        <w:rPr>
          <w:noProof/>
          <w:lang w:val="en-GB" w:eastAsia="en-GB"/>
        </w:rPr>
        <w:drawing>
          <wp:inline distT="0" distB="0" distL="0" distR="0" wp14:anchorId="31C43795" wp14:editId="4F951962">
            <wp:extent cx="5935345" cy="3970655"/>
            <wp:effectExtent l="0" t="0" r="8255" b="0"/>
            <wp:docPr id="8" name="Picture 8" descr="../../../Screen%20Shot%202017-11-17%20at%2014.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7%20at%2014.55.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970655"/>
                    </a:xfrm>
                    <a:prstGeom prst="rect">
                      <a:avLst/>
                    </a:prstGeom>
                    <a:noFill/>
                    <a:ln>
                      <a:noFill/>
                    </a:ln>
                  </pic:spPr>
                </pic:pic>
              </a:graphicData>
            </a:graphic>
          </wp:inline>
        </w:drawing>
      </w:r>
    </w:p>
    <w:p w14:paraId="7B7CEC62" w14:textId="27D53545" w:rsidR="00511DB1" w:rsidRDefault="00511DB1">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2856FA1" w14:textId="77777777" w:rsidR="00010B25" w:rsidRDefault="00010B25" w:rsidP="00010B25">
      <w:pPr>
        <w:pStyle w:val="Heading2"/>
      </w:pPr>
      <w:r>
        <w:lastRenderedPageBreak/>
        <w:t>Question 2</w:t>
      </w:r>
    </w:p>
    <w:p w14:paraId="54182910" w14:textId="76CC8CD2" w:rsidR="00010B25" w:rsidRDefault="00BC0554" w:rsidP="00BC0554">
      <w:pPr>
        <w:pStyle w:val="Heading3"/>
      </w:pPr>
      <w:r>
        <w:t xml:space="preserve">Part 1 </w:t>
      </w:r>
      <w:r w:rsidR="00845742">
        <w:t>(alu forwarding)</w:t>
      </w:r>
    </w:p>
    <w:p w14:paraId="3DEC1FC9" w14:textId="5702B2D4" w:rsidR="00BC0554" w:rsidRDefault="00BC0554" w:rsidP="00BC0554">
      <w:pPr>
        <w:ind w:left="720"/>
      </w:pPr>
      <w:r>
        <w:t>Resulting Value in R1:</w:t>
      </w:r>
      <w:r w:rsidR="00B66261">
        <w:t xml:space="preserve"> </w:t>
      </w:r>
      <w:r w:rsidR="00845742">
        <w:tab/>
      </w:r>
      <w:r w:rsidR="00845742">
        <w:tab/>
      </w:r>
      <w:r w:rsidR="00B66261">
        <w:t>15</w:t>
      </w:r>
    </w:p>
    <w:p w14:paraId="268C2BC0" w14:textId="326D45F6" w:rsidR="00BC0554" w:rsidRPr="00BC0554" w:rsidRDefault="00BC0554" w:rsidP="00BC0554">
      <w:pPr>
        <w:ind w:left="720"/>
      </w:pPr>
      <w:r>
        <w:t xml:space="preserve">Number </w:t>
      </w:r>
      <w:r w:rsidR="00327E19">
        <w:t>of</w:t>
      </w:r>
      <w:r>
        <w:t xml:space="preserve"> Clock Cycles:</w:t>
      </w:r>
      <w:r w:rsidR="00845742">
        <w:tab/>
      </w:r>
      <w:r>
        <w:t xml:space="preserve"> 9</w:t>
      </w:r>
    </w:p>
    <w:p w14:paraId="6A773466" w14:textId="4E5E61F0" w:rsidR="00BC0554" w:rsidRDefault="00BC0554" w:rsidP="00BC0554">
      <w:pPr>
        <w:pStyle w:val="Heading3"/>
      </w:pPr>
      <w:r>
        <w:t>Part 2</w:t>
      </w:r>
      <w:r w:rsidR="00845742">
        <w:t xml:space="preserve"> (Alu forwarding disabled, interlocks enabled)</w:t>
      </w:r>
    </w:p>
    <w:p w14:paraId="7A220A1D" w14:textId="6A256F06" w:rsidR="00BC0554" w:rsidRDefault="00BC0554" w:rsidP="00BC0554">
      <w:pPr>
        <w:ind w:left="720"/>
      </w:pPr>
      <w:r>
        <w:t>Resulting Value in R1:</w:t>
      </w:r>
      <w:r w:rsidR="00824230">
        <w:tab/>
      </w:r>
      <w:r w:rsidR="00824230">
        <w:tab/>
        <w:t>15</w:t>
      </w:r>
    </w:p>
    <w:p w14:paraId="06EAEB4E" w14:textId="1C8045A0" w:rsidR="00BC0554" w:rsidRPr="00BC0554" w:rsidRDefault="00BC0554" w:rsidP="00BC0554">
      <w:pPr>
        <w:ind w:left="720"/>
      </w:pPr>
      <w:r>
        <w:t xml:space="preserve">Number </w:t>
      </w:r>
      <w:r w:rsidR="00327E19">
        <w:t>of</w:t>
      </w:r>
      <w:r>
        <w:t xml:space="preserve"> Clock </w:t>
      </w:r>
      <w:r w:rsidR="00CD2C59">
        <w:t xml:space="preserve">Cycles: </w:t>
      </w:r>
      <w:r w:rsidR="00CD2C59">
        <w:tab/>
        <w:t>17</w:t>
      </w:r>
    </w:p>
    <w:p w14:paraId="7D51D10B" w14:textId="77777777" w:rsidR="00BC0554" w:rsidRPr="00BC0554" w:rsidRDefault="00BC0554" w:rsidP="00BC0554"/>
    <w:p w14:paraId="46CD9EAA" w14:textId="51D9F972" w:rsidR="00BC0554" w:rsidRDefault="00BC0554" w:rsidP="00BC0554">
      <w:pPr>
        <w:pStyle w:val="Heading3"/>
      </w:pPr>
      <w:r>
        <w:t>Part 3</w:t>
      </w:r>
      <w:r w:rsidR="00845742">
        <w:t xml:space="preserve"> (Alu forwarding disabled, interlocks disabled)</w:t>
      </w:r>
    </w:p>
    <w:p w14:paraId="594CA969" w14:textId="75BEB4E4" w:rsidR="00BC0554" w:rsidRDefault="00BC0554" w:rsidP="00BC0554">
      <w:pPr>
        <w:ind w:left="720"/>
      </w:pPr>
      <w:r>
        <w:t>Resulting Value in R1:</w:t>
      </w:r>
      <w:r w:rsidR="003715B0">
        <w:tab/>
      </w:r>
      <w:r w:rsidR="003715B0">
        <w:tab/>
        <w:t>6</w:t>
      </w:r>
    </w:p>
    <w:p w14:paraId="6D0C1030" w14:textId="7B2764F2" w:rsidR="00BC0554" w:rsidRPr="00BC0554" w:rsidRDefault="00BC0554" w:rsidP="00BC0554">
      <w:pPr>
        <w:ind w:left="720"/>
      </w:pPr>
      <w:r>
        <w:t xml:space="preserve">Number </w:t>
      </w:r>
      <w:bookmarkStart w:id="0" w:name="_GoBack"/>
      <w:bookmarkEnd w:id="0"/>
      <w:r w:rsidR="00327E19">
        <w:t>of</w:t>
      </w:r>
      <w:r>
        <w:t xml:space="preserve"> Clock Cycles: </w:t>
      </w:r>
      <w:r w:rsidR="003715B0">
        <w:tab/>
      </w:r>
      <w:r>
        <w:t>9</w:t>
      </w:r>
    </w:p>
    <w:p w14:paraId="02D5E2A0" w14:textId="77777777" w:rsidR="00BC0554" w:rsidRDefault="00BC0554" w:rsidP="00BC0554"/>
    <w:p w14:paraId="743ABFB5" w14:textId="3E3373D8" w:rsidR="0021279C" w:rsidRDefault="009A2B37" w:rsidP="009A2B37">
      <w:pPr>
        <w:pStyle w:val="Heading3"/>
      </w:pPr>
      <w:r>
        <w:t>Part 4 (Figure explanations)</w:t>
      </w:r>
    </w:p>
    <w:p w14:paraId="56EFFE1C" w14:textId="7BDEB084" w:rsidR="009A2B37" w:rsidRDefault="00494BBE" w:rsidP="00494BBE">
      <w:r>
        <w:t xml:space="preserve">The first figures we acquire are when the ALU forwarding is turned on. This means there are no stall cycles, meaning we can achieve the best efficiency for the processor but also keep our data accurate. This is because there is a register in between the execution and memory access stages, known as </w:t>
      </w:r>
      <w:proofErr w:type="spellStart"/>
      <w:r>
        <w:t>ALUout</w:t>
      </w:r>
      <w:proofErr w:type="spellEnd"/>
      <w:r>
        <w:t xml:space="preserve"> 0, and then another register in between the memory access and write back stages. Because of the way our pipeline divides up the work of our instructions, we may not always have the most recent correct data stored in our registers. It takes 3 stages of the pipeline to write back our accurate results to our registers. These stages are the execution, memory access and write back stages. This means that for a whole three stages we have incorrect data in our registers which can be used by following instructions. In order to solve this issue, we use the two </w:t>
      </w:r>
      <w:proofErr w:type="spellStart"/>
      <w:r>
        <w:t>ALUout</w:t>
      </w:r>
      <w:proofErr w:type="spellEnd"/>
      <w:r>
        <w:t xml:space="preserve"> registers as described before to provide the most recent data sets to the ALU in the event that a register file has not yet been updated. This ability to provide the most recent information to the ALU from these temporary registers is known as ALU forwarding, and that was how it works and how we are still able to get the correct answer while keeping our cycles low. </w:t>
      </w:r>
    </w:p>
    <w:p w14:paraId="2926B1B7" w14:textId="77777777" w:rsidR="00494BBE" w:rsidRDefault="00494BBE" w:rsidP="00494BBE"/>
    <w:p w14:paraId="4C7C7366" w14:textId="65E9E52B" w:rsidR="00494BBE" w:rsidRDefault="00494BBE" w:rsidP="00494BBE">
      <w:r>
        <w:t>When we turn of forwarding and leave on our interlock, the processor uses stall cycles which allow the recently changed data to make it back to the register before any other instruction that needs this data is executed. It does this by using stall cycles and the program will not progress if an instruction’s operands are not up to date and will continue to stall until data reaches registers. This is the reason for our larger number of cycles but we still have the same value.</w:t>
      </w:r>
    </w:p>
    <w:p w14:paraId="6F352C1A" w14:textId="77777777" w:rsidR="00494BBE" w:rsidRDefault="00494BBE" w:rsidP="00494BBE"/>
    <w:p w14:paraId="5909890C" w14:textId="4A9526FD" w:rsidR="00494BBE" w:rsidRPr="009A2B37" w:rsidRDefault="00494BBE" w:rsidP="00494BBE">
      <w:r>
        <w:t>We then have the option to turn of interlock as well and this takes away all safeguards. The program is executed no matter what and no stall cycles are used. Because of this, w</w:t>
      </w:r>
      <w:r w:rsidR="003E6B2D">
        <w:t>e get the wrong number as a result but can see that our cycles are the same as they were initially with ALU forwarding on. This is because this is the smallest amount of cycles possible with this pipeline.</w:t>
      </w:r>
    </w:p>
    <w:p w14:paraId="512ADBB0" w14:textId="77777777" w:rsidR="0021279C" w:rsidRPr="00BC0554" w:rsidRDefault="0021279C" w:rsidP="00BC0554"/>
    <w:p w14:paraId="19638274" w14:textId="09C7FDBC" w:rsidR="005C2C1D" w:rsidRDefault="00010B25" w:rsidP="005C2C1D">
      <w:pPr>
        <w:pStyle w:val="Heading2"/>
      </w:pPr>
      <w:r>
        <w:lastRenderedPageBreak/>
        <w:t>Question 3</w:t>
      </w:r>
    </w:p>
    <w:p w14:paraId="1DAE364F" w14:textId="6B0662F6" w:rsidR="00447B9E" w:rsidRDefault="005C2C1D" w:rsidP="005C2C1D">
      <w:pPr>
        <w:pStyle w:val="ListParagraph"/>
        <w:numPr>
          <w:ilvl w:val="0"/>
          <w:numId w:val="4"/>
        </w:numPr>
      </w:pPr>
      <w:r>
        <w:t xml:space="preserve">Instructions Executed: </w:t>
      </w:r>
      <w:r>
        <w:tab/>
      </w:r>
      <w:r>
        <w:tab/>
        <w:t>22</w:t>
      </w:r>
      <w:r>
        <w:br/>
      </w:r>
      <w:r>
        <w:t>Cycles:</w:t>
      </w:r>
      <w:r>
        <w:tab/>
      </w:r>
      <w:r>
        <w:tab/>
      </w:r>
      <w:r>
        <w:tab/>
      </w:r>
      <w:r>
        <w:tab/>
        <w:t>28</w:t>
      </w:r>
      <w:r>
        <w:br/>
      </w:r>
      <w:r>
        <w:br/>
      </w:r>
      <w:r w:rsidR="003C7762">
        <w:t xml:space="preserve">The reason </w:t>
      </w:r>
      <w:r w:rsidR="004D0EA9">
        <w:t>there are more cycles completed then instructions executed is due to the branching in the program.</w:t>
      </w:r>
      <w:r w:rsidR="00230B84">
        <w:t xml:space="preserve"> When the program branches or jumps, stall cycles occur. These are cycles where one stage in the pipeline is not in use meaning it cannot contribute to the execution of instructions. This then leads to </w:t>
      </w:r>
      <w:r w:rsidR="00A171FD">
        <w:t xml:space="preserve">more cycles in order to execute a given instruction. Then at the end of the program, seeing as the pipeline executes 5 different stages of the instruction, the full pipeline needs to be executed in order for the final instruction to be executed. </w:t>
      </w:r>
      <w:r w:rsidR="001866E0">
        <w:t>This means it adds the extra cycles need</w:t>
      </w:r>
      <w:r w:rsidR="00404328">
        <w:t>ed</w:t>
      </w:r>
      <w:r w:rsidR="001866E0">
        <w:t xml:space="preserve"> for the </w:t>
      </w:r>
      <w:r w:rsidR="00404328">
        <w:t xml:space="preserve">final </w:t>
      </w:r>
      <w:r w:rsidR="001866E0">
        <w:t>instruction execution.</w:t>
      </w:r>
      <w:r w:rsidR="00CE1139">
        <w:br/>
      </w:r>
    </w:p>
    <w:p w14:paraId="10B8EB0D" w14:textId="4CB9E313" w:rsidR="00447B9E" w:rsidRDefault="00FA0A35" w:rsidP="00447B9E">
      <w:pPr>
        <w:pStyle w:val="ListParagraph"/>
        <w:numPr>
          <w:ilvl w:val="0"/>
          <w:numId w:val="4"/>
        </w:numPr>
      </w:pPr>
      <w:r>
        <w:t xml:space="preserve">Instructions Executed: </w:t>
      </w:r>
      <w:r>
        <w:tab/>
      </w:r>
      <w:r>
        <w:tab/>
        <w:t>22</w:t>
      </w:r>
      <w:r>
        <w:br/>
      </w:r>
      <w:r w:rsidR="00E874E5">
        <w:t>Cycles</w:t>
      </w:r>
      <w:r>
        <w:t xml:space="preserve">: </w:t>
      </w:r>
      <w:r>
        <w:tab/>
      </w:r>
      <w:r w:rsidR="00E874E5">
        <w:tab/>
      </w:r>
      <w:r>
        <w:tab/>
        <w:t>29</w:t>
      </w:r>
      <w:r>
        <w:br/>
      </w:r>
      <w:r w:rsidR="00BE430A">
        <w:br/>
      </w:r>
      <w:r w:rsidR="006A4225">
        <w:t xml:space="preserve">Here we have extra cycles for very similar reasons above. In </w:t>
      </w:r>
      <w:proofErr w:type="gramStart"/>
      <w:r w:rsidR="006A4225">
        <w:t>fact</w:t>
      </w:r>
      <w:proofErr w:type="gramEnd"/>
      <w:r w:rsidR="006A4225">
        <w:t xml:space="preserve"> they are the same reasons </w:t>
      </w:r>
      <w:r w:rsidR="009B737B">
        <w:t xml:space="preserve">as above, </w:t>
      </w:r>
      <w:r w:rsidR="006A4225">
        <w:t xml:space="preserve">except here we have an extra cycle comparing to the cycles used </w:t>
      </w:r>
      <w:r w:rsidR="009B737B">
        <w:t>above. This extra cycle comes from our branch prediction not being present. Before the branch prediction predicted the correct branch instruction however now that the branch prediction is not present, it must be calculated before branch.</w:t>
      </w:r>
      <w:r w:rsidR="00CE1139">
        <w:br/>
      </w:r>
    </w:p>
    <w:p w14:paraId="485C7824" w14:textId="45364532" w:rsidR="00447B9E" w:rsidRPr="00010B25" w:rsidRDefault="00E55553" w:rsidP="00447B9E">
      <w:pPr>
        <w:pStyle w:val="ListParagraph"/>
        <w:numPr>
          <w:ilvl w:val="0"/>
          <w:numId w:val="4"/>
        </w:numPr>
      </w:pPr>
      <w:r>
        <w:t>If we were to swap the two shift instructions we would have to wait an extra clock cycle</w:t>
      </w:r>
      <w:r w:rsidR="00606555">
        <w:t>. This is due to the LD instruction beforehand, we must wait until the value has been brought into the register before we can then use it in our shift instruction.</w:t>
      </w:r>
    </w:p>
    <w:sectPr w:rsidR="00447B9E" w:rsidRPr="00010B2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D93DB" w14:textId="77777777" w:rsidR="00707ABD" w:rsidRDefault="00707ABD">
      <w:r>
        <w:separator/>
      </w:r>
    </w:p>
    <w:p w14:paraId="58AE07D5" w14:textId="77777777" w:rsidR="00707ABD" w:rsidRDefault="00707ABD"/>
  </w:endnote>
  <w:endnote w:type="continuationSeparator" w:id="0">
    <w:p w14:paraId="7567FA60" w14:textId="77777777" w:rsidR="00707ABD" w:rsidRDefault="00707ABD">
      <w:r>
        <w:continuationSeparator/>
      </w:r>
    </w:p>
    <w:p w14:paraId="30FD1B01" w14:textId="77777777" w:rsidR="00707ABD" w:rsidRDefault="00707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7111B3" w14:paraId="3928EF3A" w14:textId="77777777">
      <w:sdt>
        <w:sdtPr>
          <w:alias w:val="Date"/>
          <w:tag w:val=""/>
          <w:id w:val="-600561709"/>
          <w:dataBinding w:prefixMappings="xmlns:ns0='http://schemas.microsoft.com/office/2006/coverPageProps' " w:xpath="/ns0:CoverPageProperties[1]/ns0:PublishDate[1]" w:storeItemID="{55AF091B-3C7A-41E3-B477-F2FDAA23CFDA}"/>
          <w:date w:fullDate="2017-11-11T00:00:00Z">
            <w:dateFormat w:val="M/d/yyyy"/>
            <w:lid w:val="en-US"/>
            <w:storeMappedDataAs w:val="dateTime"/>
            <w:calendar w:val="gregorian"/>
          </w:date>
        </w:sdtPr>
        <w:sdtEndPr/>
        <w:sdtContent>
          <w:tc>
            <w:tcPr>
              <w:tcW w:w="750" w:type="pct"/>
            </w:tcPr>
            <w:p w14:paraId="1DE9ECDF" w14:textId="77777777" w:rsidR="007111B3" w:rsidRDefault="00010B25">
              <w:pPr>
                <w:pStyle w:val="Footer"/>
              </w:pPr>
              <w:r>
                <w:t>11/11/2017</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3230E4D5" w14:textId="77777777" w:rsidR="007111B3" w:rsidRDefault="001F1CC1">
              <w:pPr>
                <w:pStyle w:val="Footer"/>
                <w:jc w:val="center"/>
              </w:pPr>
              <w:r>
                <w:t>COMPUTER ARCHITECTURE</w:t>
              </w:r>
            </w:p>
          </w:tc>
        </w:sdtContent>
      </w:sdt>
      <w:tc>
        <w:tcPr>
          <w:tcW w:w="750" w:type="pct"/>
        </w:tcPr>
        <w:p w14:paraId="18C7843E" w14:textId="77777777" w:rsidR="007111B3" w:rsidRDefault="00BE448B">
          <w:pPr>
            <w:pStyle w:val="Footer"/>
            <w:jc w:val="right"/>
          </w:pPr>
          <w:r>
            <w:fldChar w:fldCharType="begin"/>
          </w:r>
          <w:r>
            <w:instrText xml:space="preserve"> PAGE  \* Arabic </w:instrText>
          </w:r>
          <w:r>
            <w:fldChar w:fldCharType="separate"/>
          </w:r>
          <w:r w:rsidR="00327E19">
            <w:rPr>
              <w:noProof/>
            </w:rPr>
            <w:t>9</w:t>
          </w:r>
          <w:r>
            <w:fldChar w:fldCharType="end"/>
          </w:r>
        </w:p>
      </w:tc>
    </w:tr>
  </w:tbl>
  <w:p w14:paraId="726E6074" w14:textId="77777777" w:rsidR="007111B3" w:rsidRDefault="007111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4FBE2" w14:textId="77777777" w:rsidR="00707ABD" w:rsidRDefault="00707ABD">
      <w:r>
        <w:separator/>
      </w:r>
    </w:p>
    <w:p w14:paraId="3B301519" w14:textId="77777777" w:rsidR="00707ABD" w:rsidRDefault="00707ABD"/>
  </w:footnote>
  <w:footnote w:type="continuationSeparator" w:id="0">
    <w:p w14:paraId="0831799F" w14:textId="77777777" w:rsidR="00707ABD" w:rsidRDefault="00707ABD">
      <w:r>
        <w:continuationSeparator/>
      </w:r>
    </w:p>
    <w:p w14:paraId="6D136D19" w14:textId="77777777" w:rsidR="00707ABD" w:rsidRDefault="00707AB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732257"/>
    <w:multiLevelType w:val="hybridMultilevel"/>
    <w:tmpl w:val="77465A6E"/>
    <w:lvl w:ilvl="0" w:tplc="43E87770">
      <w:start w:val="1"/>
      <w:numFmt w:val="lowerRoman"/>
      <w:lvlText w:val="%1)"/>
      <w:lvlJc w:val="left"/>
      <w:pPr>
        <w:ind w:left="792" w:hanging="72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3">
    <w:nsid w:val="48D84D68"/>
    <w:multiLevelType w:val="hybridMultilevel"/>
    <w:tmpl w:val="F4702A10"/>
    <w:lvl w:ilvl="0" w:tplc="354CF08C">
      <w:start w:val="1"/>
      <w:numFmt w:val="lowerRoman"/>
      <w:lvlText w:val="%1)"/>
      <w:lvlJc w:val="left"/>
      <w:pPr>
        <w:ind w:left="792" w:hanging="72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CC1"/>
    <w:rsid w:val="00010B25"/>
    <w:rsid w:val="00030A7C"/>
    <w:rsid w:val="00170196"/>
    <w:rsid w:val="001866E0"/>
    <w:rsid w:val="001F1CC1"/>
    <w:rsid w:val="0021279C"/>
    <w:rsid w:val="00230B84"/>
    <w:rsid w:val="00327E19"/>
    <w:rsid w:val="003715B0"/>
    <w:rsid w:val="003C7762"/>
    <w:rsid w:val="003D2AEE"/>
    <w:rsid w:val="003E6B2D"/>
    <w:rsid w:val="00404328"/>
    <w:rsid w:val="00447B9E"/>
    <w:rsid w:val="004834B3"/>
    <w:rsid w:val="00494BBE"/>
    <w:rsid w:val="004D0EA9"/>
    <w:rsid w:val="00511DB1"/>
    <w:rsid w:val="005478E2"/>
    <w:rsid w:val="005C2C1D"/>
    <w:rsid w:val="005E4F12"/>
    <w:rsid w:val="00606555"/>
    <w:rsid w:val="00690AA4"/>
    <w:rsid w:val="006A4225"/>
    <w:rsid w:val="00707ABD"/>
    <w:rsid w:val="007111B3"/>
    <w:rsid w:val="00824230"/>
    <w:rsid w:val="008353F7"/>
    <w:rsid w:val="00845742"/>
    <w:rsid w:val="00883DC7"/>
    <w:rsid w:val="00902025"/>
    <w:rsid w:val="009A2B37"/>
    <w:rsid w:val="009B737B"/>
    <w:rsid w:val="009D5795"/>
    <w:rsid w:val="009F5416"/>
    <w:rsid w:val="00A171FD"/>
    <w:rsid w:val="00A222E2"/>
    <w:rsid w:val="00A64EB8"/>
    <w:rsid w:val="00A87C58"/>
    <w:rsid w:val="00AE23D6"/>
    <w:rsid w:val="00B07260"/>
    <w:rsid w:val="00B66261"/>
    <w:rsid w:val="00BC0554"/>
    <w:rsid w:val="00BC46F8"/>
    <w:rsid w:val="00BE430A"/>
    <w:rsid w:val="00BE448B"/>
    <w:rsid w:val="00CD2C59"/>
    <w:rsid w:val="00CE1139"/>
    <w:rsid w:val="00D71002"/>
    <w:rsid w:val="00E55553"/>
    <w:rsid w:val="00E874E5"/>
    <w:rsid w:val="00EE7D29"/>
    <w:rsid w:val="00F73FE2"/>
    <w:rsid w:val="00FA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6E50FC"/>
  <w15:chartTrackingRefBased/>
  <w15:docId w15:val="{857AD67B-5840-43FF-982E-8591D4D5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447B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20Noone\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2017-11-11T00:00:00</PublishDate>
  <Abstract/>
  <CompanyAddress>MANOONE@TCD.ie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C:\Users\Mark Noone\AppData\Roaming\Microsoft\Templates\Project communication plan.dotx</Template>
  <TotalTime>84</TotalTime>
  <Pages>11</Pages>
  <Words>641</Words>
  <Characters>3659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COMPUTER ARCHITECTURE</vt:lpstr>
    </vt:vector>
  </TitlesOfParts>
  <Company>15319898</Company>
  <LinksUpToDate>false</LinksUpToDate>
  <CharactersWithSpaces>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dc:title>
  <dc:subject>CS3021</dc:subject>
  <dc:creator>Mark Noone</dc:creator>
  <cp:keywords/>
  <cp:lastModifiedBy>Mark Noone</cp:lastModifiedBy>
  <cp:revision>34</cp:revision>
  <dcterms:created xsi:type="dcterms:W3CDTF">2017-10-18T11:57:00Z</dcterms:created>
  <dcterms:modified xsi:type="dcterms:W3CDTF">2017-11-17T14:56:00Z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